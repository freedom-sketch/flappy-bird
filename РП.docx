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46DB5E23" w:rsidR="00D81407" w:rsidRPr="006F586C" w:rsidRDefault="007630CB" w:rsidP="006F586C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Игра</w:t>
      </w:r>
      <w:r w:rsidR="006F586C" w:rsidRPr="006F586C">
        <w:rPr>
          <w:b/>
          <w:bCs/>
          <w:sz w:val="28"/>
          <w:szCs w:val="28"/>
        </w:rPr>
        <w:t xml:space="preserve"> </w:t>
      </w:r>
      <w:r w:rsidR="00D81407" w:rsidRPr="006F586C">
        <w:rPr>
          <w:b/>
          <w:bCs/>
          <w:sz w:val="28"/>
          <w:szCs w:val="28"/>
        </w:rPr>
        <w:t>«</w:t>
      </w:r>
      <w:r w:rsidRPr="007630CB">
        <w:rPr>
          <w:b/>
          <w:bCs/>
          <w:sz w:val="28"/>
          <w:szCs w:val="28"/>
        </w:rPr>
        <w:t>Flappy Bird</w:t>
      </w:r>
      <w:r w:rsidR="00D81407" w:rsidRPr="006F586C">
        <w:rPr>
          <w:b/>
          <w:bCs/>
          <w:sz w:val="28"/>
          <w:szCs w:val="28"/>
        </w:rPr>
        <w:t>»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76B9A225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 w:rsidRPr="008405AB">
        <w:t>20</w:t>
      </w:r>
      <w:r w:rsidR="005A4E60" w:rsidRPr="008405AB">
        <w:t>2</w:t>
      </w:r>
      <w:r w:rsidR="008405AB" w:rsidRPr="008405AB">
        <w:t>6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27E4C2C0" w14:textId="65B82739" w:rsidR="006F586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09279" w:history="1">
            <w:r w:rsidR="006F586C" w:rsidRPr="00D20FAD">
              <w:rPr>
                <w:rStyle w:val="a6"/>
              </w:rPr>
              <w:t>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Общее описание системы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_Toc196809279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0E0FFE9E" w14:textId="369DBF7A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0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Область применения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_Toc196809280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16A7B616" w14:textId="1A4A5A63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1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Краткое описание возможностей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_Toc196809281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3B0136CB" w14:textId="6F5712FF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2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Уровень подготовки пользователя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_Toc196809282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389FEA8E" w14:textId="34A53E7B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3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Перечень эксплуатационной документации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_Toc196809283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69F61722" w14:textId="68B34AD1" w:rsidR="006F586C" w:rsidRDefault="00FD56E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4" w:history="1">
            <w:r w:rsidR="006F586C" w:rsidRPr="00D20FAD">
              <w:rPr>
                <w:rStyle w:val="a6"/>
              </w:rPr>
              <w:t>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Назначение и условия применения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_Toc196809284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 w:rsidR="006F586C">
              <w:rPr>
                <w:webHidden/>
              </w:rPr>
              <w:fldChar w:fldCharType="end"/>
            </w:r>
          </w:hyperlink>
        </w:p>
        <w:p w14:paraId="20E2737B" w14:textId="4E2F0666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5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Виды деятельности и функции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_Toc196809285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 w:rsidR="006F586C">
              <w:rPr>
                <w:webHidden/>
              </w:rPr>
              <w:fldChar w:fldCharType="end"/>
            </w:r>
          </w:hyperlink>
        </w:p>
        <w:p w14:paraId="2A750064" w14:textId="6CEB45D3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6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Условия применения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_Toc196809286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 w:rsidR="006F586C">
              <w:rPr>
                <w:webHidden/>
              </w:rPr>
              <w:fldChar w:fldCharType="end"/>
            </w:r>
          </w:hyperlink>
        </w:p>
        <w:p w14:paraId="659CB379" w14:textId="15E11DBC" w:rsidR="006F586C" w:rsidRDefault="00FD56E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7" w:history="1">
            <w:r w:rsidR="006F586C" w:rsidRPr="00D20FAD">
              <w:rPr>
                <w:rStyle w:val="a6"/>
              </w:rPr>
              <w:t>3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Подготовка к работе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_Toc196809287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 w:rsidR="006F586C">
              <w:rPr>
                <w:webHidden/>
              </w:rPr>
              <w:fldChar w:fldCharType="end"/>
            </w:r>
          </w:hyperlink>
        </w:p>
        <w:p w14:paraId="479E1D2C" w14:textId="28C23D2E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8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Состав и содержание дистрибутивного носителя данных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_Toc196809288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 w:rsidR="006F586C">
              <w:rPr>
                <w:webHidden/>
              </w:rPr>
              <w:fldChar w:fldCharType="end"/>
            </w:r>
          </w:hyperlink>
        </w:p>
        <w:p w14:paraId="17D1F043" w14:textId="264590BE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9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Порядок загрузки данных программы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_Toc196809289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 w:rsidR="006F586C">
              <w:rPr>
                <w:webHidden/>
              </w:rPr>
              <w:fldChar w:fldCharType="end"/>
            </w:r>
          </w:hyperlink>
        </w:p>
        <w:p w14:paraId="6BFAF48F" w14:textId="23186235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0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Проверка работоспособности системы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_Toc196809290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 w:rsidR="006F586C">
              <w:rPr>
                <w:webHidden/>
              </w:rPr>
              <w:fldChar w:fldCharType="end"/>
            </w:r>
          </w:hyperlink>
        </w:p>
        <w:p w14:paraId="1584F0F6" w14:textId="592BF19C" w:rsidR="006F586C" w:rsidRDefault="00FD56E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1" w:history="1">
            <w:r w:rsidR="006F586C" w:rsidRPr="00D20FAD">
              <w:rPr>
                <w:rStyle w:val="a6"/>
              </w:rPr>
              <w:t>4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Описание операций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_Toc196809291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 w:rsidR="006F586C">
              <w:rPr>
                <w:webHidden/>
              </w:rPr>
              <w:fldChar w:fldCharType="end"/>
            </w:r>
          </w:hyperlink>
        </w:p>
        <w:p w14:paraId="281CCD22" w14:textId="38AD6D37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2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Описание выполняемых функций, задач, процедур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_Toc196809292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 w:rsidR="006F586C">
              <w:rPr>
                <w:webHidden/>
              </w:rPr>
              <w:fldChar w:fldCharType="end"/>
            </w:r>
          </w:hyperlink>
        </w:p>
        <w:p w14:paraId="73F65AEE" w14:textId="4032E048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3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Описание операций технологического процесса обработки данных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_Toc196809293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 w:rsidR="006F586C">
              <w:rPr>
                <w:webHidden/>
              </w:rPr>
              <w:fldChar w:fldCharType="end"/>
            </w:r>
          </w:hyperlink>
        </w:p>
        <w:p w14:paraId="4D0B4489" w14:textId="2781759C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4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Взаимодействие с интерфейсом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_Toc196809294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 w:rsidR="006F586C">
              <w:rPr>
                <w:webHidden/>
              </w:rPr>
              <w:fldChar w:fldCharType="end"/>
            </w:r>
          </w:hyperlink>
        </w:p>
        <w:p w14:paraId="44512126" w14:textId="0374A435" w:rsidR="006F586C" w:rsidRDefault="00FD56E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5" w:history="1">
            <w:r w:rsidR="006F586C" w:rsidRPr="00D20FAD">
              <w:rPr>
                <w:rStyle w:val="a6"/>
              </w:rPr>
              <w:t>5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Аварийные ситуации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_Toc196809295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 w:rsidR="006F586C">
              <w:rPr>
                <w:webHidden/>
              </w:rPr>
              <w:fldChar w:fldCharType="end"/>
            </w:r>
          </w:hyperlink>
        </w:p>
        <w:p w14:paraId="77717F6D" w14:textId="75F92211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6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Действия в случае несоблюдения условий выполнения техпроцесса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_Toc196809296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 w:rsidR="006F586C">
              <w:rPr>
                <w:webHidden/>
              </w:rPr>
              <w:fldChar w:fldCharType="end"/>
            </w:r>
          </w:hyperlink>
        </w:p>
        <w:p w14:paraId="58326385" w14:textId="70A49FEE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7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Действия по восстановлению программы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_Toc196809297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 w:rsidR="006F586C">
              <w:rPr>
                <w:webHidden/>
              </w:rPr>
              <w:fldChar w:fldCharType="end"/>
            </w:r>
          </w:hyperlink>
        </w:p>
        <w:p w14:paraId="2020C6F3" w14:textId="65EFEF13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8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Действия в случае обнаружения вмешательства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_Toc196809298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 w:rsidR="006F586C">
              <w:rPr>
                <w:webHidden/>
              </w:rPr>
              <w:fldChar w:fldCharType="end"/>
            </w:r>
          </w:hyperlink>
        </w:p>
        <w:p w14:paraId="247D25C1" w14:textId="234EED7B" w:rsidR="006F586C" w:rsidRDefault="00FD56E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9" w:history="1">
            <w:r w:rsidR="006F586C"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Действия в других аварийных ситуациях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_Toc196809299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 w:rsidR="006F586C">
              <w:rPr>
                <w:webHidden/>
              </w:rPr>
              <w:fldChar w:fldCharType="end"/>
            </w:r>
          </w:hyperlink>
        </w:p>
        <w:p w14:paraId="701E2FE8" w14:textId="2B49A222" w:rsidR="006F586C" w:rsidRDefault="00FD56E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300" w:history="1">
            <w:r w:rsidR="006F586C" w:rsidRPr="00D20FAD">
              <w:rPr>
                <w:rStyle w:val="a6"/>
              </w:rPr>
              <w:t>6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Рекомендации по освоению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_Toc196809300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8</w:t>
            </w:r>
            <w:r w:rsidR="006F586C">
              <w:rPr>
                <w:webHidden/>
              </w:rPr>
              <w:fldChar w:fldCharType="end"/>
            </w:r>
          </w:hyperlink>
        </w:p>
        <w:p w14:paraId="3CF0F4E1" w14:textId="5120CC78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59CF91EE" w:rsidR="00DD55E5" w:rsidRDefault="005143D3" w:rsidP="00DD55E5">
      <w:pPr>
        <w:pStyle w:val="1"/>
      </w:pPr>
      <w:bookmarkStart w:id="0" w:name="_Toc196809279"/>
      <w:bookmarkStart w:id="1" w:name="_Toc74526610"/>
      <w:bookmarkStart w:id="2" w:name="_Toc128474254"/>
      <w:r>
        <w:lastRenderedPageBreak/>
        <w:t>Общее описание системы</w:t>
      </w:r>
      <w:bookmarkEnd w:id="0"/>
    </w:p>
    <w:p w14:paraId="6CB536A5" w14:textId="7C43F503" w:rsidR="00DD55E5" w:rsidRDefault="00DD55E5" w:rsidP="00DD55E5">
      <w:pPr>
        <w:pStyle w:val="2"/>
      </w:pPr>
      <w:bookmarkStart w:id="3" w:name="_Toc196809280"/>
      <w:r>
        <w:t>Область применения</w:t>
      </w:r>
      <w:bookmarkEnd w:id="3"/>
    </w:p>
    <w:p w14:paraId="7EA533A8" w14:textId="3B237A6B" w:rsidR="00C47B9E" w:rsidRPr="00C47B9E" w:rsidRDefault="00C47B9E" w:rsidP="00C47B9E">
      <w:r w:rsidRPr="00C47B9E">
        <w:t>Игровое программное приложение «Flappy Bird» предназначено для организации интерактивного досуга пользователей всех возрастных категорий. Продукт представляет собой гиперказуальную аркаду. Игра используется в рекреационных целях, а также для индивидуального развития скорости психомоторных реакций, устойчивости внимания и зрительно-моторной координации игрока.</w:t>
      </w:r>
    </w:p>
    <w:p w14:paraId="7EFE4E8D" w14:textId="4C3972CA" w:rsidR="00DD55E5" w:rsidRDefault="00DD55E5" w:rsidP="00DD55E5">
      <w:pPr>
        <w:pStyle w:val="2"/>
      </w:pPr>
      <w:bookmarkStart w:id="4" w:name="_Toc196809281"/>
      <w:r>
        <w:t>Краткое описание возможностей</w:t>
      </w:r>
      <w:bookmarkEnd w:id="4"/>
    </w:p>
    <w:p w14:paraId="75AA7DDF" w14:textId="41730737" w:rsidR="00474CBB" w:rsidRDefault="00474CBB" w:rsidP="008405AB">
      <w:r w:rsidRPr="00474CBB">
        <w:t>Игровое приложение «Flappy Bird» предоставляет пользователю следующие возможности:</w:t>
      </w:r>
    </w:p>
    <w:p w14:paraId="692B18AF" w14:textId="0B56C890" w:rsidR="00474CBB" w:rsidRDefault="00474CBB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474CBB">
        <w:t>запуск игрового сеанса через интуитивно понятное графическое главное меню;</w:t>
      </w:r>
    </w:p>
    <w:p w14:paraId="462AB707" w14:textId="5355D449" w:rsidR="00474CBB" w:rsidRDefault="00474CBB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474CBB">
        <w:t>управление интерактивным персонажем в режиме реального времени с помощью клавиатуры;</w:t>
      </w:r>
    </w:p>
    <w:p w14:paraId="0528CBD8" w14:textId="1D85907B" w:rsidR="00120A2B" w:rsidRDefault="00120A2B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120A2B">
        <w:t>автоматическая бесконечная генерация и плавное перемещение препятствий;</w:t>
      </w:r>
    </w:p>
    <w:p w14:paraId="4FCA077A" w14:textId="73C4C82B" w:rsidR="00120A2B" w:rsidRDefault="00120A2B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120A2B">
        <w:t>динамический расчет физики полета персонажа под воздействием регулируемой силы гравитации и импульсов взлета;</w:t>
      </w:r>
    </w:p>
    <w:p w14:paraId="1A7FBDFC" w14:textId="36A7D80A" w:rsidR="00FE1D6C" w:rsidRDefault="00FE1D6C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FE1D6C">
        <w:t>автоматический подсчет набранных очков в процессе успешного преодоления препятствий с выводом на экран;</w:t>
      </w:r>
    </w:p>
    <w:p w14:paraId="1C18C08F" w14:textId="5C999E8C" w:rsidR="00FE1D6C" w:rsidRDefault="00FE1D6C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FE1D6C">
        <w:t>непрерывное автоматическое отслеживание коллизий для своевременной остановки игры;</w:t>
      </w:r>
    </w:p>
    <w:p w14:paraId="0A304D10" w14:textId="29B9FF97" w:rsidR="008B5D15" w:rsidRDefault="008B5D15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8B5D15">
        <w:t>фиксация и вывод на экран сообщения о проигрыше, финального счета текущей сессии и лучшего рекорда;</w:t>
      </w:r>
    </w:p>
    <w:p w14:paraId="21E41AB4" w14:textId="35CDEFEA" w:rsidR="008B5D15" w:rsidRDefault="008B5D15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8B5D15">
        <w:t>автоматическое сохранение и чтение наилучшего игрового результата пользователя в локальный файл данных;</w:t>
      </w:r>
    </w:p>
    <w:p w14:paraId="7AC43F22" w14:textId="52899E0B" w:rsidR="008B5D15" w:rsidRPr="00120A2B" w:rsidRDefault="008B5D15" w:rsidP="008405AB">
      <w:pPr>
        <w:pStyle w:val="a0"/>
        <w:numPr>
          <w:ilvl w:val="0"/>
          <w:numId w:val="31"/>
        </w:numPr>
        <w:spacing w:before="240"/>
        <w:ind w:left="0" w:firstLine="851"/>
      </w:pPr>
      <w:r w:rsidRPr="008B5D15">
        <w:t>мгновенный перезапуск игрового процесса по запросу пользователя без перезагрузки самого приложения.</w:t>
      </w:r>
    </w:p>
    <w:p w14:paraId="7D1865BD" w14:textId="755A03EE" w:rsidR="00DD55E5" w:rsidRDefault="00DD55E5" w:rsidP="00DD55E5">
      <w:pPr>
        <w:pStyle w:val="2"/>
      </w:pPr>
      <w:bookmarkStart w:id="5" w:name="_Toc196809282"/>
      <w:r>
        <w:t>Уровень подготовки пользователя</w:t>
      </w:r>
      <w:bookmarkEnd w:id="5"/>
    </w:p>
    <w:p w14:paraId="430CC4F8" w14:textId="4EF28A8A" w:rsidR="000F3107" w:rsidRPr="000F3107" w:rsidRDefault="000F3107" w:rsidP="000F3107">
      <w:r w:rsidRPr="000F3107">
        <w:t>Для взаимодействия с игровым приложением от пользователя не требуется специализированных знаний или подготовки в сфере информационных технологий. Игроку достаточно обладать базовыми навыками работы с персональным компьютером, манипулятором мышь и клавиатурой.</w:t>
      </w:r>
    </w:p>
    <w:p w14:paraId="2C0400DE" w14:textId="42ED00BB" w:rsidR="00DD55E5" w:rsidRDefault="00DD55E5" w:rsidP="00DD55E5">
      <w:pPr>
        <w:pStyle w:val="2"/>
      </w:pPr>
      <w:bookmarkStart w:id="6" w:name="_Toc196809283"/>
      <w:r>
        <w:lastRenderedPageBreak/>
        <w:t>Перечень эксплуатационной документации</w:t>
      </w:r>
      <w:bookmarkEnd w:id="6"/>
    </w:p>
    <w:p w14:paraId="1BF4835D" w14:textId="2CA7CBD5" w:rsidR="00B14241" w:rsidRDefault="00B14241" w:rsidP="00B14241">
      <w:r w:rsidRPr="00B14241">
        <w:t>В состав эксплуатационного пакета документов программного продукта «Flappy Bird» входят:</w:t>
      </w:r>
    </w:p>
    <w:p w14:paraId="26ABE7C6" w14:textId="22905700" w:rsidR="00B14241" w:rsidRDefault="00B14241" w:rsidP="00B406EE">
      <w:pPr>
        <w:pStyle w:val="a0"/>
        <w:numPr>
          <w:ilvl w:val="0"/>
          <w:numId w:val="22"/>
        </w:numPr>
        <w:ind w:left="0" w:firstLine="851"/>
      </w:pPr>
      <w:r w:rsidRPr="00B14241">
        <w:t>настоящее руководство пользователя</w:t>
      </w:r>
      <w:r w:rsidR="004F6ECB">
        <w:rPr>
          <w:lang w:val="en-US"/>
        </w:rPr>
        <w:t>.</w:t>
      </w:r>
    </w:p>
    <w:p w14:paraId="1E5D2693" w14:textId="77777777" w:rsidR="00DD55E5" w:rsidRDefault="00DD55E5" w:rsidP="00DD55E5">
      <w:pPr>
        <w:pStyle w:val="1"/>
      </w:pPr>
      <w:bookmarkStart w:id="7" w:name="_Toc196809284"/>
      <w:r>
        <w:lastRenderedPageBreak/>
        <w:t>Назначение и условия применения</w:t>
      </w:r>
      <w:bookmarkEnd w:id="7"/>
    </w:p>
    <w:p w14:paraId="769D9B3C" w14:textId="0D3E448F" w:rsidR="00DD55E5" w:rsidRDefault="00DD55E5" w:rsidP="00DD55E5">
      <w:pPr>
        <w:pStyle w:val="2"/>
      </w:pPr>
      <w:bookmarkStart w:id="8" w:name="_Toc196809285"/>
      <w:r>
        <w:t>Виды деятельности и функции</w:t>
      </w:r>
      <w:bookmarkEnd w:id="8"/>
    </w:p>
    <w:p w14:paraId="560A15FB" w14:textId="77777777" w:rsidR="00D355D9" w:rsidRDefault="00D355D9" w:rsidP="00D355D9">
      <w:r w:rsidRPr="00D355D9">
        <w:t>Программное обеспечение «Flappy Bird» предназначено для реализации игрового досуга посредством выполнения автоматизированного бесконечного цикла обработки физических и графических событий.</w:t>
      </w:r>
    </w:p>
    <w:p w14:paraId="5C006912" w14:textId="175FECBF" w:rsidR="00D355D9" w:rsidRDefault="00D355D9" w:rsidP="00D355D9">
      <w:r w:rsidRPr="00D355D9">
        <w:t>Приложение обеспечивает выполнение следующих ключевых функций:</w:t>
      </w:r>
    </w:p>
    <w:p w14:paraId="24B7AD02" w14:textId="3BE33271" w:rsidR="00D355D9" w:rsidRDefault="00D14DDC" w:rsidP="0010009A">
      <w:pPr>
        <w:pStyle w:val="a0"/>
        <w:numPr>
          <w:ilvl w:val="0"/>
          <w:numId w:val="23"/>
        </w:numPr>
        <w:spacing w:before="240"/>
        <w:ind w:left="0" w:firstLine="851"/>
      </w:pPr>
      <w:r w:rsidRPr="00D14DDC">
        <w:t>инициализация графического игрового окна фиксированного размера;</w:t>
      </w:r>
    </w:p>
    <w:p w14:paraId="6D3F860E" w14:textId="3BABDAAA" w:rsidR="00D14DDC" w:rsidRPr="008405AB" w:rsidRDefault="00D14DDC" w:rsidP="0010009A">
      <w:pPr>
        <w:pStyle w:val="a0"/>
        <w:numPr>
          <w:ilvl w:val="0"/>
          <w:numId w:val="23"/>
        </w:numPr>
        <w:spacing w:before="240"/>
        <w:ind w:left="0" w:firstLine="851"/>
      </w:pPr>
      <w:r w:rsidRPr="00D14DDC">
        <w:t>обработка сигналов ввода с клавиатуры пользователя;</w:t>
      </w:r>
    </w:p>
    <w:p w14:paraId="724B324E" w14:textId="0D873097" w:rsidR="00D14DDC" w:rsidRPr="008405AB" w:rsidRDefault="00D14DDC" w:rsidP="0010009A">
      <w:pPr>
        <w:pStyle w:val="a0"/>
        <w:numPr>
          <w:ilvl w:val="0"/>
          <w:numId w:val="23"/>
        </w:numPr>
        <w:spacing w:before="240"/>
        <w:ind w:left="0" w:firstLine="851"/>
      </w:pPr>
      <w:r w:rsidRPr="00D14DDC">
        <w:t>математический расчет координат и траектории движения объектов на экране по формуле равноускоренного движения</w:t>
      </w:r>
      <w:r w:rsidR="0080743D">
        <w:t>.</w:t>
      </w:r>
    </w:p>
    <w:p w14:paraId="175931BA" w14:textId="2216D4BA" w:rsidR="00DD55E5" w:rsidRDefault="00DD55E5" w:rsidP="00DD55E5">
      <w:pPr>
        <w:pStyle w:val="2"/>
        <w:rPr>
          <w:lang w:val="en-US"/>
        </w:rPr>
      </w:pPr>
      <w:bookmarkStart w:id="9" w:name="_Toc196809286"/>
      <w:r>
        <w:t>Условия</w:t>
      </w:r>
      <w:r w:rsidR="00D81407">
        <w:t xml:space="preserve"> применения</w:t>
      </w:r>
      <w:bookmarkEnd w:id="9"/>
    </w:p>
    <w:p w14:paraId="70D2C6CE" w14:textId="3ADBCAD3" w:rsidR="007D613B" w:rsidRDefault="007D613B" w:rsidP="007D613B">
      <w:pPr>
        <w:rPr>
          <w:lang w:val="en-US"/>
        </w:rPr>
      </w:pPr>
      <w:r w:rsidRPr="007D613B">
        <w:t>Для стабильного функционирования игры «Flappy Bird» требуется наличие персонального компьютера, работающего под управлением операционной системы Windows. Минимальные требования к аппаратному обеспечению ЭВМ включают:</w:t>
      </w:r>
    </w:p>
    <w:p w14:paraId="53D706D0" w14:textId="7F9F21B6" w:rsidR="00340E90" w:rsidRPr="008405AB" w:rsidRDefault="00340E90" w:rsidP="00B406EE">
      <w:pPr>
        <w:pStyle w:val="a0"/>
        <w:numPr>
          <w:ilvl w:val="0"/>
          <w:numId w:val="24"/>
        </w:numPr>
        <w:ind w:left="0" w:firstLine="851"/>
      </w:pPr>
      <w:r w:rsidRPr="00340E90">
        <w:t>процессор с архитектурой x86/x64 и тактовой частотой от 1.2 ГГц;</w:t>
      </w:r>
    </w:p>
    <w:p w14:paraId="70593386" w14:textId="15B49601" w:rsidR="00340E90" w:rsidRPr="00C76850" w:rsidRDefault="00340E90" w:rsidP="00B406EE">
      <w:pPr>
        <w:pStyle w:val="a0"/>
        <w:numPr>
          <w:ilvl w:val="0"/>
          <w:numId w:val="24"/>
        </w:numPr>
        <w:ind w:left="0" w:firstLine="851"/>
      </w:pPr>
      <w:r w:rsidRPr="00340E90">
        <w:t>объем оперативной памяти от 512 МБ;</w:t>
      </w:r>
    </w:p>
    <w:p w14:paraId="29CB2A28" w14:textId="165FC41C" w:rsidR="00340E90" w:rsidRPr="00695076" w:rsidRDefault="00695076" w:rsidP="00B406EE">
      <w:pPr>
        <w:pStyle w:val="a0"/>
        <w:numPr>
          <w:ilvl w:val="0"/>
          <w:numId w:val="24"/>
        </w:numPr>
        <w:ind w:left="0" w:firstLine="851"/>
        <w:rPr>
          <w:lang w:val="en-US"/>
        </w:rPr>
      </w:pPr>
      <w:r w:rsidRPr="00695076">
        <w:t>стандартное устройство вывода</w:t>
      </w:r>
      <w:r w:rsidR="0080743D">
        <w:rPr>
          <w:lang w:val="en-US"/>
        </w:rPr>
        <w:t>;</w:t>
      </w:r>
    </w:p>
    <w:p w14:paraId="666D66C4" w14:textId="170AC47F" w:rsidR="00695076" w:rsidRDefault="00695076" w:rsidP="00B406EE">
      <w:pPr>
        <w:pStyle w:val="a0"/>
        <w:numPr>
          <w:ilvl w:val="0"/>
          <w:numId w:val="24"/>
        </w:numPr>
        <w:ind w:left="0" w:firstLine="851"/>
        <w:rPr>
          <w:lang w:val="en-US"/>
        </w:rPr>
      </w:pPr>
      <w:r w:rsidRPr="00695076">
        <w:t>стандартное устройство ввода</w:t>
      </w:r>
      <w:r w:rsidR="0080743D">
        <w:rPr>
          <w:lang w:val="en-US"/>
        </w:rPr>
        <w:t>.</w:t>
      </w:r>
    </w:p>
    <w:p w14:paraId="7F70DE77" w14:textId="11F31F8E" w:rsidR="00C76850" w:rsidRPr="00C76850" w:rsidRDefault="00C76850" w:rsidP="00C76850">
      <w:pPr>
        <w:ind w:left="491" w:firstLine="0"/>
      </w:pPr>
      <w:r w:rsidRPr="00C76850">
        <w:t>В отличие от сетевых программ, игра является полностью автономной; наличие постоянного интернет-соединения или подключений к внешним сетевым API для игрового процесса не требуется.</w:t>
      </w:r>
    </w:p>
    <w:p w14:paraId="38600864" w14:textId="7BCFA918" w:rsidR="00592879" w:rsidRDefault="00DD55E5" w:rsidP="00592879">
      <w:pPr>
        <w:pStyle w:val="1"/>
      </w:pPr>
      <w:bookmarkStart w:id="10" w:name="_Toc196809287"/>
      <w:r>
        <w:lastRenderedPageBreak/>
        <w:t>Подготовка к работе</w:t>
      </w:r>
      <w:bookmarkEnd w:id="10"/>
    </w:p>
    <w:p w14:paraId="41078D8B" w14:textId="481B6B62" w:rsidR="00F91124" w:rsidRPr="008405AB" w:rsidRDefault="00535114" w:rsidP="00A52CF3">
      <w:pPr>
        <w:pStyle w:val="2"/>
      </w:pPr>
      <w:bookmarkStart w:id="11" w:name="_Toc196809288"/>
      <w:r>
        <w:t>Состав и содержание дистрибутивного носителя данных</w:t>
      </w:r>
      <w:bookmarkEnd w:id="11"/>
    </w:p>
    <w:p w14:paraId="47C168CB" w14:textId="0F2FD638" w:rsidR="00524EF1" w:rsidRPr="008405AB" w:rsidRDefault="00524EF1" w:rsidP="00524EF1">
      <w:r w:rsidRPr="00524EF1">
        <w:t>В состав дистрибутивного комплекта поставки игры «Flappy Bird» входят:</w:t>
      </w:r>
    </w:p>
    <w:p w14:paraId="493D8481" w14:textId="35386C43" w:rsidR="00524EF1" w:rsidRPr="009B6C9A" w:rsidRDefault="00524EF1" w:rsidP="00B406EE">
      <w:pPr>
        <w:pStyle w:val="a0"/>
        <w:numPr>
          <w:ilvl w:val="0"/>
          <w:numId w:val="25"/>
        </w:numPr>
        <w:ind w:left="0" w:firstLine="851"/>
        <w:rPr>
          <w:lang w:val="en-US"/>
        </w:rPr>
      </w:pPr>
      <w:r w:rsidRPr="00524EF1">
        <w:t>исполняемый файл приложения</w:t>
      </w:r>
      <w:r w:rsidRPr="009B6C9A">
        <w:rPr>
          <w:lang w:val="en-US"/>
        </w:rPr>
        <w:t>;</w:t>
      </w:r>
    </w:p>
    <w:p w14:paraId="5E1FCC8D" w14:textId="72824E12" w:rsidR="00524EF1" w:rsidRPr="009B6C9A" w:rsidRDefault="00524EF1" w:rsidP="00B406EE">
      <w:pPr>
        <w:pStyle w:val="a0"/>
        <w:numPr>
          <w:ilvl w:val="0"/>
          <w:numId w:val="25"/>
        </w:numPr>
        <w:ind w:left="0" w:firstLine="851"/>
        <w:rPr>
          <w:lang w:val="en-US"/>
        </w:rPr>
      </w:pPr>
      <w:r w:rsidRPr="00524EF1">
        <w:t>локальный каталог графических ресурсов</w:t>
      </w:r>
      <w:r w:rsidRPr="009B6C9A">
        <w:rPr>
          <w:lang w:val="en-US"/>
        </w:rPr>
        <w:t>;</w:t>
      </w:r>
    </w:p>
    <w:p w14:paraId="0E851CEF" w14:textId="4B3A46FC" w:rsidR="00524EF1" w:rsidRPr="009B6C9A" w:rsidRDefault="0005502E" w:rsidP="00B406EE">
      <w:pPr>
        <w:pStyle w:val="a0"/>
        <w:numPr>
          <w:ilvl w:val="0"/>
          <w:numId w:val="25"/>
        </w:numPr>
        <w:ind w:left="0" w:firstLine="851"/>
        <w:rPr>
          <w:lang w:val="en-US"/>
        </w:rPr>
      </w:pPr>
      <w:r w:rsidRPr="0005502E">
        <w:t>настоящее руководство пользователя</w:t>
      </w:r>
      <w:r w:rsidRPr="009B6C9A">
        <w:rPr>
          <w:lang w:val="en-US"/>
        </w:rPr>
        <w:t>.</w:t>
      </w:r>
    </w:p>
    <w:p w14:paraId="4D0F4268" w14:textId="51E4A190" w:rsidR="00A52CF3" w:rsidRDefault="00535114" w:rsidP="00A52CF3">
      <w:pPr>
        <w:pStyle w:val="2"/>
        <w:rPr>
          <w:lang w:val="en-US"/>
        </w:rPr>
      </w:pPr>
      <w:bookmarkStart w:id="12" w:name="_Toc196809289"/>
      <w:r>
        <w:t>Порядок загрузки данных программы</w:t>
      </w:r>
      <w:bookmarkEnd w:id="12"/>
    </w:p>
    <w:p w14:paraId="40A84ED3" w14:textId="6F5123ED" w:rsidR="00C57E2D" w:rsidRPr="00C57E2D" w:rsidRDefault="00C57E2D" w:rsidP="00C57E2D">
      <w:pPr>
        <w:rPr>
          <w:lang w:val="en-US"/>
        </w:rPr>
      </w:pPr>
      <w:r w:rsidRPr="00C57E2D">
        <w:t>Для инициализации игрового процесса пользователю необходимо запустить главный исполняемый файл программы на ПЭВМ. При старте приложение автоматически обращается к корневой директории, считывает графические PNG-спрайты фона, птицы и труб. После этого на экране разворачивается форма главного меню.</w:t>
      </w:r>
    </w:p>
    <w:p w14:paraId="52EDEC11" w14:textId="6AC7BFEA" w:rsidR="00A52CF3" w:rsidRDefault="00535114" w:rsidP="00847368">
      <w:pPr>
        <w:pStyle w:val="2"/>
        <w:rPr>
          <w:lang w:val="en-US"/>
        </w:rPr>
      </w:pPr>
      <w:bookmarkStart w:id="13" w:name="_Toc196809290"/>
      <w:r>
        <w:t>Проверк</w:t>
      </w:r>
      <w:r w:rsidR="00D81407">
        <w:t>а</w:t>
      </w:r>
      <w:r>
        <w:t xml:space="preserve"> работоспособности</w:t>
      </w:r>
      <w:r w:rsidR="00D81407">
        <w:t xml:space="preserve"> системы</w:t>
      </w:r>
      <w:bookmarkEnd w:id="13"/>
    </w:p>
    <w:p w14:paraId="360EFA1E" w14:textId="41B9FB84" w:rsidR="007B643A" w:rsidRPr="008405AB" w:rsidRDefault="007B643A" w:rsidP="007B643A">
      <w:r w:rsidRPr="007B643A">
        <w:t>После запуска игры пользователю необходимо визуально подтвердить корректность отображения стартового окна. Критериями полной работоспособности программы являются:</w:t>
      </w:r>
    </w:p>
    <w:p w14:paraId="7AD8B691" w14:textId="5BC6919B" w:rsidR="00506997" w:rsidRPr="008405AB" w:rsidRDefault="00506997" w:rsidP="007B643A">
      <w:r w:rsidRPr="00506997">
        <w:t>успешное открытие окна фиксированного разрешения 400х600 пикселей без аварийных системных сообщений;</w:t>
      </w:r>
    </w:p>
    <w:p w14:paraId="03DA02A6" w14:textId="572C1295" w:rsidR="00506997" w:rsidRPr="00CD60C2" w:rsidRDefault="00506997" w:rsidP="00B406EE">
      <w:pPr>
        <w:pStyle w:val="a0"/>
        <w:numPr>
          <w:ilvl w:val="0"/>
          <w:numId w:val="26"/>
        </w:numPr>
        <w:ind w:left="0" w:firstLine="851"/>
        <w:rPr>
          <w:lang w:val="en-US"/>
        </w:rPr>
      </w:pPr>
      <w:r w:rsidRPr="00506997">
        <w:t>корректная визуализация элементов GUI</w:t>
      </w:r>
      <w:r w:rsidR="007327D9">
        <w:rPr>
          <w:lang w:val="en-US"/>
        </w:rPr>
        <w:t>;</w:t>
      </w:r>
    </w:p>
    <w:p w14:paraId="1D0DE32F" w14:textId="0BE03841" w:rsidR="00506997" w:rsidRPr="008405AB" w:rsidRDefault="00506997" w:rsidP="00B406EE">
      <w:pPr>
        <w:pStyle w:val="a0"/>
        <w:numPr>
          <w:ilvl w:val="0"/>
          <w:numId w:val="26"/>
        </w:numPr>
        <w:ind w:left="0" w:firstLine="851"/>
      </w:pPr>
      <w:r w:rsidRPr="00506997">
        <w:t>кликабельность элементов меню и отзывчивость графической сцены;</w:t>
      </w:r>
    </w:p>
    <w:p w14:paraId="7A8BFB3D" w14:textId="1509CAF8" w:rsidR="00506997" w:rsidRPr="008257FD" w:rsidRDefault="008257FD" w:rsidP="00B406EE">
      <w:pPr>
        <w:pStyle w:val="a0"/>
        <w:numPr>
          <w:ilvl w:val="0"/>
          <w:numId w:val="26"/>
        </w:numPr>
        <w:ind w:left="0" w:firstLine="851"/>
      </w:pPr>
      <w:r w:rsidRPr="008257FD">
        <w:t>корректное отображение счетчика.</w:t>
      </w:r>
    </w:p>
    <w:p w14:paraId="5E334603" w14:textId="77777777" w:rsidR="00674C8A" w:rsidRDefault="00E61B22" w:rsidP="00674C8A">
      <w:pPr>
        <w:pStyle w:val="1"/>
      </w:pPr>
      <w:bookmarkStart w:id="14" w:name="_Toc196809291"/>
      <w:r>
        <w:lastRenderedPageBreak/>
        <w:t>О</w:t>
      </w:r>
      <w:r w:rsidR="00FC6AE0">
        <w:t>писание</w:t>
      </w:r>
      <w:r>
        <w:t xml:space="preserve"> </w:t>
      </w:r>
      <w:r w:rsidR="00674C8A">
        <w:t>операций</w:t>
      </w:r>
      <w:bookmarkEnd w:id="14"/>
    </w:p>
    <w:p w14:paraId="7011D3F4" w14:textId="1DDF982A" w:rsidR="00674C8A" w:rsidRDefault="00674C8A" w:rsidP="00674C8A">
      <w:pPr>
        <w:pStyle w:val="2"/>
        <w:rPr>
          <w:lang w:val="en-US"/>
        </w:rPr>
      </w:pPr>
      <w:bookmarkStart w:id="15" w:name="_Toc196809292"/>
      <w:r>
        <w:t>Описание выполняемых функций, задач, процедур</w:t>
      </w:r>
      <w:bookmarkEnd w:id="15"/>
    </w:p>
    <w:p w14:paraId="2F145364" w14:textId="6D27776F" w:rsidR="00DB0E9C" w:rsidRPr="008405AB" w:rsidRDefault="00DB0E9C" w:rsidP="00E23511">
      <w:r w:rsidRPr="00DB0E9C">
        <w:t>Программа обеспечивает цикличное выполнение следующих основных процедур:</w:t>
      </w:r>
    </w:p>
    <w:p w14:paraId="74EEE8D1" w14:textId="00515643" w:rsidR="00663713" w:rsidRPr="005B39D2" w:rsidRDefault="00663713" w:rsidP="00E23511">
      <w:pPr>
        <w:pStyle w:val="a0"/>
        <w:numPr>
          <w:ilvl w:val="0"/>
          <w:numId w:val="27"/>
        </w:numPr>
        <w:spacing w:before="240"/>
        <w:ind w:left="0" w:firstLine="851"/>
      </w:pPr>
      <w:r w:rsidRPr="005B39D2">
        <w:t>процедура «Главное меню»: ожидает действия пользователя для переключения в активный режим;</w:t>
      </w:r>
    </w:p>
    <w:p w14:paraId="49448DAF" w14:textId="4C017420" w:rsidR="00663713" w:rsidRPr="005B39D2" w:rsidRDefault="005B39D2" w:rsidP="00E23511">
      <w:pPr>
        <w:pStyle w:val="a0"/>
        <w:numPr>
          <w:ilvl w:val="0"/>
          <w:numId w:val="27"/>
        </w:numPr>
        <w:spacing w:before="240"/>
        <w:ind w:left="0" w:firstLine="851"/>
      </w:pPr>
      <w:r>
        <w:t>п</w:t>
      </w:r>
      <w:r w:rsidR="0003490D" w:rsidRPr="005B39D2">
        <w:t>роцедура «Игровой цикл»: непрерывно пересчитывает координаты и обновляет кадры на экране с заданным фреймрейтом;</w:t>
      </w:r>
    </w:p>
    <w:p w14:paraId="28ADFD1D" w14:textId="5D9F2B71" w:rsidR="0003490D" w:rsidRPr="005B39D2" w:rsidRDefault="005B39D2" w:rsidP="00E23511">
      <w:pPr>
        <w:pStyle w:val="a0"/>
        <w:numPr>
          <w:ilvl w:val="0"/>
          <w:numId w:val="27"/>
        </w:numPr>
        <w:spacing w:before="240"/>
        <w:ind w:left="0" w:firstLine="851"/>
      </w:pPr>
      <w:r>
        <w:t>п</w:t>
      </w:r>
      <w:r w:rsidR="0003490D" w:rsidRPr="005B39D2">
        <w:t>роцедура «Управление физикой»: симулирует падение птицы вниз под действием гравитации и подкидывание вверх при нажатиях игрока;</w:t>
      </w:r>
    </w:p>
    <w:p w14:paraId="428807F1" w14:textId="7A90A5B0" w:rsidR="00824C64" w:rsidRPr="005B39D2" w:rsidRDefault="005B39D2" w:rsidP="00E23511">
      <w:pPr>
        <w:pStyle w:val="a0"/>
        <w:numPr>
          <w:ilvl w:val="0"/>
          <w:numId w:val="27"/>
        </w:numPr>
        <w:spacing w:before="240"/>
        <w:ind w:left="0" w:firstLine="851"/>
      </w:pPr>
      <w:r>
        <w:t>п</w:t>
      </w:r>
      <w:r w:rsidR="00824C64" w:rsidRPr="005B39D2">
        <w:t>роцедура «Генерация препятствий»: через равные промежутки времени создает новые пары труб сверху и снизу экрана с зазором между ними;</w:t>
      </w:r>
    </w:p>
    <w:p w14:paraId="740C0944" w14:textId="7E76618F" w:rsidR="005B39D2" w:rsidRPr="005B39D2" w:rsidRDefault="005B39D2" w:rsidP="00E23511">
      <w:pPr>
        <w:pStyle w:val="a0"/>
        <w:numPr>
          <w:ilvl w:val="0"/>
          <w:numId w:val="27"/>
        </w:numPr>
        <w:spacing w:before="240"/>
        <w:ind w:left="0" w:firstLine="851"/>
      </w:pPr>
      <w:r>
        <w:t>п</w:t>
      </w:r>
      <w:r w:rsidR="00F23EDF" w:rsidRPr="005B39D2">
        <w:t>роцедура «Анализ коллизий»: проверяет пересечение невидимых прямоугольных областей птицы с трубами или землей</w:t>
      </w:r>
      <w:r w:rsidR="008173F2" w:rsidRPr="008173F2">
        <w:t>.</w:t>
      </w:r>
    </w:p>
    <w:p w14:paraId="6F386A55" w14:textId="77777777" w:rsidR="00D81407" w:rsidRDefault="00674C8A" w:rsidP="00D81407">
      <w:pPr>
        <w:pStyle w:val="2"/>
      </w:pPr>
      <w:bookmarkStart w:id="16" w:name="_Toc196809293"/>
      <w:r>
        <w:t xml:space="preserve">Описание операций </w:t>
      </w:r>
      <w:r w:rsidR="00D00144">
        <w:t>технологического процесса обработки данных</w:t>
      </w:r>
      <w:bookmarkEnd w:id="16"/>
    </w:p>
    <w:p w14:paraId="67B5D178" w14:textId="6471541C" w:rsidR="007C65F8" w:rsidRDefault="007C65F8" w:rsidP="007C65F8">
      <w:r w:rsidRPr="007C65F8">
        <w:t>Технологический процесс обработки данных внутри приложения строится следующим образом:</w:t>
      </w:r>
    </w:p>
    <w:p w14:paraId="565DC24A" w14:textId="16F004C7" w:rsidR="007C65F8" w:rsidRPr="008173F2" w:rsidRDefault="008173F2" w:rsidP="00E23511">
      <w:pPr>
        <w:pStyle w:val="a0"/>
        <w:numPr>
          <w:ilvl w:val="0"/>
          <w:numId w:val="28"/>
        </w:numPr>
        <w:spacing w:before="240"/>
        <w:ind w:left="0" w:firstLine="851"/>
      </w:pPr>
      <w:r>
        <w:t>п</w:t>
      </w:r>
      <w:r w:rsidR="007C65F8" w:rsidRPr="007C65F8">
        <w:t>ри нажатии кнопки начала игры запускается бесконечный таймер обновления сцены</w:t>
      </w:r>
      <w:r w:rsidRPr="008173F2">
        <w:t>;</w:t>
      </w:r>
    </w:p>
    <w:p w14:paraId="76D43BFF" w14:textId="1FD16770" w:rsidR="007C65F8" w:rsidRPr="008405AB" w:rsidRDefault="008173F2" w:rsidP="00E23511">
      <w:pPr>
        <w:pStyle w:val="a0"/>
        <w:numPr>
          <w:ilvl w:val="0"/>
          <w:numId w:val="28"/>
        </w:numPr>
        <w:spacing w:before="240"/>
        <w:ind w:left="0" w:firstLine="851"/>
      </w:pPr>
      <w:r>
        <w:t>п</w:t>
      </w:r>
      <w:r w:rsidRPr="008173F2">
        <w:t>рограмма циклически опрашивает состояние клавиатуры. Каждое улавливаемое нажатие клавиши «Пробел» мгновенно меняет вектор скорости персонажа в математической модели движения;</w:t>
      </w:r>
    </w:p>
    <w:p w14:paraId="45A58566" w14:textId="5C9C6344" w:rsidR="008173F2" w:rsidRPr="00BA1AC2" w:rsidRDefault="00BA1AC2" w:rsidP="00E23511">
      <w:pPr>
        <w:pStyle w:val="a0"/>
        <w:numPr>
          <w:ilvl w:val="0"/>
          <w:numId w:val="28"/>
        </w:numPr>
        <w:spacing w:before="240"/>
        <w:ind w:left="0" w:firstLine="851"/>
      </w:pPr>
      <w:r>
        <w:t>к</w:t>
      </w:r>
      <w:r w:rsidRPr="00BA1AC2">
        <w:t>оординаты препятствий непрерывно уменьшаются по оси X, имитируя полет птицы вперед. Как только птица пересекает центральную ось пары труб, переменная счета инкрементируется на 1;</w:t>
      </w:r>
    </w:p>
    <w:p w14:paraId="315C22D5" w14:textId="5209DFF1" w:rsidR="00C62194" w:rsidRDefault="00BA1AC2" w:rsidP="00E23511">
      <w:pPr>
        <w:pStyle w:val="a0"/>
        <w:numPr>
          <w:ilvl w:val="0"/>
          <w:numId w:val="28"/>
        </w:numPr>
        <w:spacing w:before="240"/>
        <w:ind w:left="0" w:firstLine="851"/>
      </w:pPr>
      <w:r>
        <w:t>в</w:t>
      </w:r>
      <w:r w:rsidRPr="00BA1AC2">
        <w:t xml:space="preserve"> случае совпадения координат хитбоксов птицы и любого препятствия алгоритм останавливает игровой цикл.</w:t>
      </w:r>
    </w:p>
    <w:p w14:paraId="0FC6A08C" w14:textId="22904E15" w:rsidR="00BA1AC2" w:rsidRPr="00BA1AC2" w:rsidRDefault="00C62194" w:rsidP="00C62194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B9EA7BE" w14:textId="33436134" w:rsidR="00D81407" w:rsidRDefault="00D81407" w:rsidP="00D81407">
      <w:pPr>
        <w:pStyle w:val="2"/>
      </w:pPr>
      <w:bookmarkStart w:id="17" w:name="_Toc196809294"/>
      <w:r>
        <w:t>Взаимодействие с интерфейсом</w:t>
      </w:r>
      <w:bookmarkEnd w:id="17"/>
    </w:p>
    <w:p w14:paraId="3FBE202A" w14:textId="3370894A" w:rsidR="00F32E15" w:rsidRDefault="00F32E15" w:rsidP="00F32E15">
      <w:r w:rsidRPr="00F32E15">
        <w:t>Взаимодействие с игрой осуществляется через графические формы и горячие клавиши:</w:t>
      </w:r>
    </w:p>
    <w:p w14:paraId="72538BFF" w14:textId="4183D667" w:rsidR="00F32E15" w:rsidRDefault="00FD56EC" w:rsidP="00E45EF4">
      <w:r>
        <w:t>Д</w:t>
      </w:r>
      <w:r w:rsidR="00B043B0" w:rsidRPr="00B043B0">
        <w:t xml:space="preserve">ля начала прохождения игры необходимо </w:t>
      </w:r>
      <w:r w:rsidR="009D7472">
        <w:t xml:space="preserve">нажать клавишу </w:t>
      </w:r>
      <w:r w:rsidR="00E11364" w:rsidRPr="00B043B0">
        <w:t xml:space="preserve">«Пробел» </w:t>
      </w:r>
      <w:r w:rsidR="00B043B0" w:rsidRPr="00B043B0">
        <w:t>запуска в главном меню</w:t>
      </w:r>
      <w:r>
        <w:t>.</w:t>
      </w:r>
    </w:p>
    <w:p w14:paraId="50349464" w14:textId="77777777" w:rsidR="00C62194" w:rsidRDefault="00C62194" w:rsidP="00C62194">
      <w:pPr>
        <w:pStyle w:val="a0"/>
        <w:keepNext/>
        <w:numPr>
          <w:ilvl w:val="0"/>
          <w:numId w:val="0"/>
        </w:numPr>
        <w:spacing w:before="240"/>
        <w:jc w:val="center"/>
      </w:pPr>
      <w:r w:rsidRPr="00C62194">
        <w:drawing>
          <wp:inline distT="0" distB="0" distL="0" distR="0" wp14:anchorId="237FDC2A" wp14:editId="157D9B20">
            <wp:extent cx="1785224" cy="282020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1985" cy="283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6365" w14:textId="6E587208" w:rsidR="00C62194" w:rsidRPr="00B043B0" w:rsidRDefault="00C62194" w:rsidP="00C62194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5EF4">
        <w:rPr>
          <w:noProof/>
        </w:rPr>
        <w:t>1</w:t>
      </w:r>
      <w:r>
        <w:fldChar w:fldCharType="end"/>
      </w:r>
      <w:r>
        <w:t xml:space="preserve"> – Главное меню игры</w:t>
      </w:r>
    </w:p>
    <w:p w14:paraId="0696E151" w14:textId="414FE71A" w:rsidR="00B043B0" w:rsidRPr="00331DD6" w:rsidRDefault="00B043B0" w:rsidP="00E45EF4">
      <w:r>
        <w:t>д</w:t>
      </w:r>
      <w:r w:rsidRPr="00B043B0">
        <w:t>ля осуществления маневра взлета птицы в процессе игры требуется нажимать клавишу «Пробел» на клавиатуре ПК. Частота нажатий регулирует высоту полета</w:t>
      </w:r>
      <w:r w:rsidR="00C93F10">
        <w:t>.</w:t>
      </w:r>
    </w:p>
    <w:p w14:paraId="2C31D3EE" w14:textId="77777777" w:rsidR="00331DD6" w:rsidRDefault="00331DD6" w:rsidP="00331DD6">
      <w:pPr>
        <w:keepNext/>
        <w:ind w:firstLine="0"/>
        <w:jc w:val="center"/>
      </w:pPr>
      <w:r w:rsidRPr="00331DD6">
        <w:drawing>
          <wp:inline distT="0" distB="0" distL="0" distR="0" wp14:anchorId="50D00A93" wp14:editId="47D0F3DB">
            <wp:extent cx="1857675" cy="2930684"/>
            <wp:effectExtent l="0" t="0" r="952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4862" cy="29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674" w14:textId="664E2251" w:rsidR="00331DD6" w:rsidRPr="00331DD6" w:rsidRDefault="00331DD6" w:rsidP="00331DD6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5EF4">
        <w:rPr>
          <w:noProof/>
        </w:rPr>
        <w:t>2</w:t>
      </w:r>
      <w:r>
        <w:fldChar w:fldCharType="end"/>
      </w:r>
      <w:r w:rsidRPr="00C93F10">
        <w:t xml:space="preserve"> – </w:t>
      </w:r>
      <w:r>
        <w:t>Игровой процесс</w:t>
      </w:r>
    </w:p>
    <w:p w14:paraId="748037C3" w14:textId="65A52D73" w:rsidR="00B043B0" w:rsidRDefault="00C93F10" w:rsidP="00E45EF4">
      <w:r>
        <w:t>Н</w:t>
      </w:r>
      <w:r w:rsidR="006B14A3" w:rsidRPr="006B14A3">
        <w:t>а экране окончания игры для запуска новой попытки со сбросом текущих очков до нуля пользователю необходимо нажать кнопку перезапуска сессии.</w:t>
      </w:r>
    </w:p>
    <w:p w14:paraId="486805F0" w14:textId="77777777" w:rsidR="00E45EF4" w:rsidRDefault="00E45EF4" w:rsidP="00E45EF4">
      <w:pPr>
        <w:keepNext/>
        <w:ind w:firstLine="0"/>
        <w:jc w:val="center"/>
      </w:pPr>
      <w:r w:rsidRPr="00E45EF4">
        <w:drawing>
          <wp:inline distT="0" distB="0" distL="0" distR="0" wp14:anchorId="61182338" wp14:editId="0DE48D31">
            <wp:extent cx="2319689" cy="3618715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6843" cy="36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053A" w14:textId="29625EF0" w:rsidR="00E45EF4" w:rsidRPr="006B14A3" w:rsidRDefault="00E45EF4" w:rsidP="00E45EF4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Экран окончания игры</w:t>
      </w:r>
    </w:p>
    <w:p w14:paraId="092F632B" w14:textId="24E9DD0F" w:rsidR="00E61B22" w:rsidRDefault="00140D16" w:rsidP="00E61B22">
      <w:pPr>
        <w:pStyle w:val="1"/>
      </w:pPr>
      <w:bookmarkStart w:id="18" w:name="_Toc196809295"/>
      <w:r>
        <w:lastRenderedPageBreak/>
        <w:t>Аварийные ситуации</w:t>
      </w:r>
      <w:bookmarkEnd w:id="18"/>
    </w:p>
    <w:p w14:paraId="43756BA9" w14:textId="60AC81D5" w:rsidR="001D3FB1" w:rsidRDefault="00140D16" w:rsidP="001D3FB1">
      <w:pPr>
        <w:pStyle w:val="2"/>
      </w:pPr>
      <w:bookmarkStart w:id="19" w:name="_Toc196809296"/>
      <w:r>
        <w:t>Действия в случае несоблюдения условий выполнения техпроцесса</w:t>
      </w:r>
      <w:bookmarkEnd w:id="19"/>
    </w:p>
    <w:p w14:paraId="7FD8904E" w14:textId="3375191F" w:rsidR="00EC6AA9" w:rsidRPr="00EC6AA9" w:rsidRDefault="008956A4" w:rsidP="00EC6AA9">
      <w:r w:rsidRPr="008956A4">
        <w:t>Приложение работает автономно и не требует создания или наличия внешних файлов конфигурации или сохранения игровых данных. Все параметры игрового процесса задаются внутри программы по умолчанию. В случае случайного удаления или повреждения временных файлов приложения, игровой процесс продолжается в штатном режиме без потери функциональности.</w:t>
      </w:r>
    </w:p>
    <w:p w14:paraId="00EA1178" w14:textId="07B56BA1" w:rsidR="001D3FB1" w:rsidRDefault="00140D16" w:rsidP="00AA50F6">
      <w:pPr>
        <w:pStyle w:val="2"/>
      </w:pPr>
      <w:bookmarkStart w:id="20" w:name="_Toc196809297"/>
      <w:r>
        <w:t>Действия по восстановлению программы</w:t>
      </w:r>
      <w:bookmarkEnd w:id="20"/>
    </w:p>
    <w:p w14:paraId="7F497C13" w14:textId="6107001C" w:rsidR="007B491D" w:rsidRPr="007B491D" w:rsidRDefault="007B491D" w:rsidP="007B491D">
      <w:r w:rsidRPr="007B491D">
        <w:t>Если в ходе активного геймплея произошла непредвиденная остановка анимации, зависание кадров или некорректное начисление очков, пользователю следует принудительно закрыть окно игры, нажав на стандартный графический элемент закрытия окна, и произвести повторный запуск исполняемого файла.</w:t>
      </w:r>
    </w:p>
    <w:p w14:paraId="1B168C65" w14:textId="29360BAC" w:rsidR="009730DA" w:rsidRDefault="00140D16" w:rsidP="009730DA">
      <w:pPr>
        <w:pStyle w:val="2"/>
      </w:pPr>
      <w:bookmarkStart w:id="21" w:name="_Toc196809298"/>
      <w:r>
        <w:t>Действия в случае обнаружения вмешательства</w:t>
      </w:r>
      <w:bookmarkEnd w:id="21"/>
    </w:p>
    <w:p w14:paraId="0FEF089D" w14:textId="0ECCD8E9" w:rsidR="007306AC" w:rsidRPr="007306AC" w:rsidRDefault="007306AC" w:rsidP="007306AC">
      <w:r w:rsidRPr="007306AC">
        <w:t>При выявлении признаков дестабилизации кода, изменения геометрии хитбоксов</w:t>
      </w:r>
      <w:r w:rsidR="00D51228">
        <w:t xml:space="preserve"> или</w:t>
      </w:r>
      <w:r w:rsidRPr="007306AC">
        <w:t xml:space="preserve"> подмены оригинальных графических изображений формата PNG сторонними файлами, целостность программы считается нарушенной. В таком случае рекомендуется полностью удалить текущую директорию приложения и развернуть чистую, эталонную версию игры из оригинального дистрибутива разработчика.</w:t>
      </w:r>
    </w:p>
    <w:p w14:paraId="565F00AE" w14:textId="7B64F086" w:rsidR="009730DA" w:rsidRDefault="00140D16" w:rsidP="009730DA">
      <w:pPr>
        <w:pStyle w:val="2"/>
      </w:pPr>
      <w:bookmarkStart w:id="22" w:name="_Toc196809299"/>
      <w:r>
        <w:t>Действия в других аварийных ситуациях</w:t>
      </w:r>
      <w:bookmarkEnd w:id="22"/>
    </w:p>
    <w:p w14:paraId="7BF53D8D" w14:textId="2EAB6884" w:rsidR="00F306C4" w:rsidRPr="00F306C4" w:rsidRDefault="00F306C4" w:rsidP="00F306C4">
      <w:r w:rsidRPr="00F306C4">
        <w:t>При возникновении любых критических аппаратных сбоев ПЭВМ сохранность игрового прогресса текущей сессии может быть утеряна. После восстановления стабильной работы операционной системы пользователю достаточно выполнить стандартный повторный старт приложения.</w:t>
      </w:r>
    </w:p>
    <w:p w14:paraId="7B2062F0" w14:textId="090ADD84" w:rsidR="00127A5A" w:rsidRDefault="00140D16" w:rsidP="00127A5A">
      <w:pPr>
        <w:pStyle w:val="1"/>
      </w:pPr>
      <w:bookmarkStart w:id="23" w:name="_Toc196809300"/>
      <w:r>
        <w:lastRenderedPageBreak/>
        <w:t>Рекомендации по освоению</w:t>
      </w:r>
      <w:bookmarkEnd w:id="1"/>
      <w:bookmarkEnd w:id="2"/>
      <w:bookmarkEnd w:id="23"/>
    </w:p>
    <w:p w14:paraId="5161CC18" w14:textId="3BF97823" w:rsidR="00E91D56" w:rsidRDefault="00E91D56" w:rsidP="00E91D56">
      <w:r w:rsidRPr="00E91D56">
        <w:t>Игровое приложение «Flappy Bird» снабжено понятным и лаконичным интерфейсом на русском языке, не требующим длительного освоения. Для успешного обучения механике игры пользователю рекомендуется:</w:t>
      </w:r>
    </w:p>
    <w:p w14:paraId="17038E06" w14:textId="44E50893" w:rsidR="00E91D56" w:rsidRDefault="00E91D56" w:rsidP="00397243">
      <w:pPr>
        <w:pStyle w:val="a0"/>
        <w:numPr>
          <w:ilvl w:val="0"/>
          <w:numId w:val="30"/>
        </w:numPr>
        <w:spacing w:before="240"/>
        <w:ind w:left="0" w:firstLine="851"/>
      </w:pPr>
      <w:r>
        <w:t>о</w:t>
      </w:r>
      <w:r w:rsidRPr="00E91D56">
        <w:t>знакомиться с положениями настоящего руководства;</w:t>
      </w:r>
    </w:p>
    <w:p w14:paraId="4CCBCB36" w14:textId="3D77479A" w:rsidR="00E91D56" w:rsidRPr="00864C85" w:rsidRDefault="00864C85" w:rsidP="00397243">
      <w:pPr>
        <w:pStyle w:val="a0"/>
        <w:numPr>
          <w:ilvl w:val="0"/>
          <w:numId w:val="30"/>
        </w:numPr>
        <w:spacing w:before="240"/>
        <w:ind w:left="0" w:firstLine="851"/>
      </w:pPr>
      <w:r>
        <w:t>з</w:t>
      </w:r>
      <w:r w:rsidRPr="00864C85">
        <w:t>апустить приложение и совершить пробную сессию для адаптации к скорости падения персонажа под силой гравитации;</w:t>
      </w:r>
    </w:p>
    <w:p w14:paraId="3F1A34E6" w14:textId="63631692" w:rsidR="00864C85" w:rsidRPr="006A07C1" w:rsidRDefault="00864C85" w:rsidP="00397243">
      <w:pPr>
        <w:pStyle w:val="a0"/>
        <w:numPr>
          <w:ilvl w:val="0"/>
          <w:numId w:val="30"/>
        </w:numPr>
        <w:spacing w:before="240"/>
        <w:ind w:left="0" w:firstLine="851"/>
      </w:pPr>
      <w:r>
        <w:t>о</w:t>
      </w:r>
      <w:r w:rsidRPr="00864C85">
        <w:t>тработать ритмичность и тайминги одиночных нажатий клавиши «Пробел» для удержания птицы на стабильной высоте и точного попадания в проемы между трубами.</w:t>
      </w:r>
    </w:p>
    <w:p w14:paraId="0AA03A54" w14:textId="111521A6" w:rsidR="006A07C1" w:rsidRPr="006A07C1" w:rsidRDefault="006A07C1" w:rsidP="006A07C1">
      <w:r w:rsidRPr="006A07C1">
        <w:t>Закрепление навыков управления и достижение высоких результатов происходит непосредственно в процессе практического повторения игровых сессий.</w:t>
      </w:r>
    </w:p>
    <w:sectPr w:rsidR="006A07C1" w:rsidRPr="006A07C1" w:rsidSect="0007214B">
      <w:headerReference w:type="default" r:id="rId14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A2C4F" w14:textId="77777777" w:rsidR="00074B2E" w:rsidRDefault="00074B2E">
      <w:pPr>
        <w:spacing w:before="0" w:line="240" w:lineRule="auto"/>
      </w:pPr>
      <w:r>
        <w:separator/>
      </w:r>
    </w:p>
  </w:endnote>
  <w:endnote w:type="continuationSeparator" w:id="0">
    <w:p w14:paraId="3E4DCC28" w14:textId="77777777" w:rsidR="00074B2E" w:rsidRDefault="00074B2E">
      <w:pPr>
        <w:spacing w:before="0" w:line="240" w:lineRule="auto"/>
      </w:pPr>
      <w:r>
        <w:continuationSeparator/>
      </w:r>
    </w:p>
  </w:endnote>
  <w:endnote w:type="continuationNotice" w:id="1">
    <w:p w14:paraId="4BA652D4" w14:textId="77777777" w:rsidR="00074B2E" w:rsidRDefault="00074B2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94A2F" w14:textId="77777777" w:rsidR="00074B2E" w:rsidRDefault="00074B2E" w:rsidP="00990EAC">
      <w:pPr>
        <w:spacing w:before="0" w:line="240" w:lineRule="auto"/>
      </w:pPr>
      <w:r>
        <w:separator/>
      </w:r>
    </w:p>
  </w:footnote>
  <w:footnote w:type="continuationSeparator" w:id="0">
    <w:p w14:paraId="369CC262" w14:textId="77777777" w:rsidR="00074B2E" w:rsidRDefault="00074B2E" w:rsidP="00990EAC">
      <w:pPr>
        <w:spacing w:before="0" w:line="240" w:lineRule="auto"/>
      </w:pPr>
      <w:r>
        <w:continuationSeparator/>
      </w:r>
    </w:p>
  </w:footnote>
  <w:footnote w:type="continuationNotice" w:id="1">
    <w:p w14:paraId="652D32F0" w14:textId="77777777" w:rsidR="00074B2E" w:rsidRDefault="00074B2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3129622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214B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7ED4999"/>
    <w:multiLevelType w:val="hybridMultilevel"/>
    <w:tmpl w:val="6E1C98A4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431573"/>
    <w:multiLevelType w:val="hybridMultilevel"/>
    <w:tmpl w:val="0EF64A7A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590CD4"/>
    <w:multiLevelType w:val="hybridMultilevel"/>
    <w:tmpl w:val="91FE2C6C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B69B7"/>
    <w:multiLevelType w:val="hybridMultilevel"/>
    <w:tmpl w:val="C5D40E5A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132CE6"/>
    <w:multiLevelType w:val="hybridMultilevel"/>
    <w:tmpl w:val="3C18ED9E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6B778C6"/>
    <w:multiLevelType w:val="hybridMultilevel"/>
    <w:tmpl w:val="0E18EED2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8B325F2"/>
    <w:multiLevelType w:val="hybridMultilevel"/>
    <w:tmpl w:val="1914872A"/>
    <w:lvl w:ilvl="0" w:tplc="B2A25D2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4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FE7FCD"/>
    <w:multiLevelType w:val="hybridMultilevel"/>
    <w:tmpl w:val="3C7023BC"/>
    <w:lvl w:ilvl="0" w:tplc="B2A25D28">
      <w:start w:val="1"/>
      <w:numFmt w:val="bullet"/>
      <w:lvlText w:val="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0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145968"/>
    <w:multiLevelType w:val="hybridMultilevel"/>
    <w:tmpl w:val="76F05D42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454536D"/>
    <w:multiLevelType w:val="hybridMultilevel"/>
    <w:tmpl w:val="8E747832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7C43333"/>
    <w:multiLevelType w:val="hybridMultilevel"/>
    <w:tmpl w:val="B7441F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94DF4"/>
    <w:multiLevelType w:val="hybridMultilevel"/>
    <w:tmpl w:val="A840391E"/>
    <w:lvl w:ilvl="0" w:tplc="B2A25D28">
      <w:start w:val="1"/>
      <w:numFmt w:val="bullet"/>
      <w:lvlText w:val="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29915887">
    <w:abstractNumId w:val="12"/>
  </w:num>
  <w:num w:numId="2" w16cid:durableId="1838424281">
    <w:abstractNumId w:val="0"/>
  </w:num>
  <w:num w:numId="3" w16cid:durableId="1132867348">
    <w:abstractNumId w:val="13"/>
  </w:num>
  <w:num w:numId="4" w16cid:durableId="377241230">
    <w:abstractNumId w:val="4"/>
  </w:num>
  <w:num w:numId="5" w16cid:durableId="607197512">
    <w:abstractNumId w:val="5"/>
  </w:num>
  <w:num w:numId="6" w16cid:durableId="128329309">
    <w:abstractNumId w:val="17"/>
  </w:num>
  <w:num w:numId="7" w16cid:durableId="89590195">
    <w:abstractNumId w:val="20"/>
  </w:num>
  <w:num w:numId="8" w16cid:durableId="2137749939">
    <w:abstractNumId w:val="25"/>
  </w:num>
  <w:num w:numId="9" w16cid:durableId="1551072771">
    <w:abstractNumId w:val="27"/>
  </w:num>
  <w:num w:numId="10" w16cid:durableId="1853834502">
    <w:abstractNumId w:val="18"/>
  </w:num>
  <w:num w:numId="11" w16cid:durableId="714046761">
    <w:abstractNumId w:val="21"/>
  </w:num>
  <w:num w:numId="12" w16cid:durableId="1492333407">
    <w:abstractNumId w:val="30"/>
  </w:num>
  <w:num w:numId="13" w16cid:durableId="1356151036">
    <w:abstractNumId w:val="14"/>
  </w:num>
  <w:num w:numId="14" w16cid:durableId="1032921160">
    <w:abstractNumId w:val="16"/>
  </w:num>
  <w:num w:numId="15" w16cid:durableId="331765680">
    <w:abstractNumId w:val="9"/>
  </w:num>
  <w:num w:numId="16" w16cid:durableId="1664890867">
    <w:abstractNumId w:val="28"/>
  </w:num>
  <w:num w:numId="17" w16cid:durableId="1632395614">
    <w:abstractNumId w:val="23"/>
  </w:num>
  <w:num w:numId="18" w16cid:durableId="1697342107">
    <w:abstractNumId w:val="6"/>
  </w:num>
  <w:num w:numId="19" w16cid:durableId="1893687389">
    <w:abstractNumId w:val="15"/>
  </w:num>
  <w:num w:numId="20" w16cid:durableId="573785184">
    <w:abstractNumId w:val="26"/>
  </w:num>
  <w:num w:numId="21" w16cid:durableId="2029867890">
    <w:abstractNumId w:val="11"/>
  </w:num>
  <w:num w:numId="22" w16cid:durableId="905645336">
    <w:abstractNumId w:val="3"/>
  </w:num>
  <w:num w:numId="23" w16cid:durableId="279992509">
    <w:abstractNumId w:val="1"/>
  </w:num>
  <w:num w:numId="24" w16cid:durableId="1332097314">
    <w:abstractNumId w:val="7"/>
  </w:num>
  <w:num w:numId="25" w16cid:durableId="1990209035">
    <w:abstractNumId w:val="8"/>
  </w:num>
  <w:num w:numId="26" w16cid:durableId="1658071471">
    <w:abstractNumId w:val="24"/>
  </w:num>
  <w:num w:numId="27" w16cid:durableId="651567322">
    <w:abstractNumId w:val="2"/>
  </w:num>
  <w:num w:numId="28" w16cid:durableId="909735652">
    <w:abstractNumId w:val="22"/>
  </w:num>
  <w:num w:numId="29" w16cid:durableId="853884418">
    <w:abstractNumId w:val="10"/>
  </w:num>
  <w:num w:numId="30" w16cid:durableId="667363015">
    <w:abstractNumId w:val="29"/>
  </w:num>
  <w:num w:numId="31" w16cid:durableId="148134099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32359"/>
    <w:rsid w:val="00033833"/>
    <w:rsid w:val="0003490D"/>
    <w:rsid w:val="00035A26"/>
    <w:rsid w:val="00037B3E"/>
    <w:rsid w:val="00040D1E"/>
    <w:rsid w:val="0004336A"/>
    <w:rsid w:val="00044093"/>
    <w:rsid w:val="00046056"/>
    <w:rsid w:val="00051403"/>
    <w:rsid w:val="0005502E"/>
    <w:rsid w:val="0005745E"/>
    <w:rsid w:val="00061F64"/>
    <w:rsid w:val="00066F6D"/>
    <w:rsid w:val="0007214B"/>
    <w:rsid w:val="00074B2E"/>
    <w:rsid w:val="0008146F"/>
    <w:rsid w:val="000934BA"/>
    <w:rsid w:val="00094729"/>
    <w:rsid w:val="00096EC7"/>
    <w:rsid w:val="000A537A"/>
    <w:rsid w:val="000B025A"/>
    <w:rsid w:val="000C0C5D"/>
    <w:rsid w:val="000C2A5F"/>
    <w:rsid w:val="000C7B86"/>
    <w:rsid w:val="000C7DE5"/>
    <w:rsid w:val="000D3006"/>
    <w:rsid w:val="000D38ED"/>
    <w:rsid w:val="000D3A15"/>
    <w:rsid w:val="000E6490"/>
    <w:rsid w:val="000F3107"/>
    <w:rsid w:val="0010009A"/>
    <w:rsid w:val="00104146"/>
    <w:rsid w:val="00106B06"/>
    <w:rsid w:val="0011316B"/>
    <w:rsid w:val="001157C8"/>
    <w:rsid w:val="00120A2B"/>
    <w:rsid w:val="001223A9"/>
    <w:rsid w:val="001238DC"/>
    <w:rsid w:val="001275E2"/>
    <w:rsid w:val="00127A5A"/>
    <w:rsid w:val="0013162A"/>
    <w:rsid w:val="0013287A"/>
    <w:rsid w:val="00140D16"/>
    <w:rsid w:val="00150617"/>
    <w:rsid w:val="00153F6F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5084"/>
    <w:rsid w:val="001B794F"/>
    <w:rsid w:val="001D3FB1"/>
    <w:rsid w:val="001F3C1A"/>
    <w:rsid w:val="001F5E9C"/>
    <w:rsid w:val="001F61FC"/>
    <w:rsid w:val="00201509"/>
    <w:rsid w:val="00230B0B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6224"/>
    <w:rsid w:val="00287E94"/>
    <w:rsid w:val="00292B29"/>
    <w:rsid w:val="00294EFA"/>
    <w:rsid w:val="002952BC"/>
    <w:rsid w:val="00295D9C"/>
    <w:rsid w:val="00296BBF"/>
    <w:rsid w:val="002A514A"/>
    <w:rsid w:val="002A56D9"/>
    <w:rsid w:val="002B7B54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7BF7"/>
    <w:rsid w:val="00323F6E"/>
    <w:rsid w:val="00326605"/>
    <w:rsid w:val="00331DD6"/>
    <w:rsid w:val="00340E90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5E3E"/>
    <w:rsid w:val="00397243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3688F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4CBB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E0CBE"/>
    <w:rsid w:val="004F4D49"/>
    <w:rsid w:val="004F6ECB"/>
    <w:rsid w:val="005008C8"/>
    <w:rsid w:val="005017B0"/>
    <w:rsid w:val="00503505"/>
    <w:rsid w:val="005040DD"/>
    <w:rsid w:val="00506997"/>
    <w:rsid w:val="0051150B"/>
    <w:rsid w:val="00512B60"/>
    <w:rsid w:val="005143D3"/>
    <w:rsid w:val="00514790"/>
    <w:rsid w:val="00514894"/>
    <w:rsid w:val="00514CFD"/>
    <w:rsid w:val="00524056"/>
    <w:rsid w:val="00524EF1"/>
    <w:rsid w:val="00530053"/>
    <w:rsid w:val="00531E80"/>
    <w:rsid w:val="005343A0"/>
    <w:rsid w:val="005343B2"/>
    <w:rsid w:val="00535114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39D2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713"/>
    <w:rsid w:val="006638C9"/>
    <w:rsid w:val="006652DC"/>
    <w:rsid w:val="006673D6"/>
    <w:rsid w:val="00671CDE"/>
    <w:rsid w:val="00674C8A"/>
    <w:rsid w:val="00691015"/>
    <w:rsid w:val="00695076"/>
    <w:rsid w:val="00695763"/>
    <w:rsid w:val="006A07C1"/>
    <w:rsid w:val="006A3648"/>
    <w:rsid w:val="006A4E6C"/>
    <w:rsid w:val="006A534C"/>
    <w:rsid w:val="006A5DFD"/>
    <w:rsid w:val="006B14A3"/>
    <w:rsid w:val="006D422E"/>
    <w:rsid w:val="006D46A3"/>
    <w:rsid w:val="006D7F9A"/>
    <w:rsid w:val="006E4EA7"/>
    <w:rsid w:val="006E52C2"/>
    <w:rsid w:val="006E62EB"/>
    <w:rsid w:val="006E7B7F"/>
    <w:rsid w:val="006F512D"/>
    <w:rsid w:val="006F586C"/>
    <w:rsid w:val="00701738"/>
    <w:rsid w:val="00702405"/>
    <w:rsid w:val="00706D32"/>
    <w:rsid w:val="0071279D"/>
    <w:rsid w:val="007157E7"/>
    <w:rsid w:val="00717B43"/>
    <w:rsid w:val="007306AC"/>
    <w:rsid w:val="007327D9"/>
    <w:rsid w:val="00741EC2"/>
    <w:rsid w:val="00742650"/>
    <w:rsid w:val="007445A3"/>
    <w:rsid w:val="00747AA0"/>
    <w:rsid w:val="007522DD"/>
    <w:rsid w:val="007630CB"/>
    <w:rsid w:val="007630D2"/>
    <w:rsid w:val="0076571A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491D"/>
    <w:rsid w:val="007B643A"/>
    <w:rsid w:val="007B79AA"/>
    <w:rsid w:val="007C2693"/>
    <w:rsid w:val="007C2891"/>
    <w:rsid w:val="007C5DA6"/>
    <w:rsid w:val="007C648D"/>
    <w:rsid w:val="007C6517"/>
    <w:rsid w:val="007C65F8"/>
    <w:rsid w:val="007D189A"/>
    <w:rsid w:val="007D18D6"/>
    <w:rsid w:val="007D613B"/>
    <w:rsid w:val="007E7DEB"/>
    <w:rsid w:val="007F6F16"/>
    <w:rsid w:val="00801271"/>
    <w:rsid w:val="00801482"/>
    <w:rsid w:val="008047D0"/>
    <w:rsid w:val="0080743D"/>
    <w:rsid w:val="0081256F"/>
    <w:rsid w:val="0081417D"/>
    <w:rsid w:val="00815163"/>
    <w:rsid w:val="00815197"/>
    <w:rsid w:val="00816AE0"/>
    <w:rsid w:val="008173F2"/>
    <w:rsid w:val="008233FB"/>
    <w:rsid w:val="008239DB"/>
    <w:rsid w:val="00824C64"/>
    <w:rsid w:val="008257FD"/>
    <w:rsid w:val="008405AB"/>
    <w:rsid w:val="00847368"/>
    <w:rsid w:val="00851CEE"/>
    <w:rsid w:val="00853022"/>
    <w:rsid w:val="00856459"/>
    <w:rsid w:val="00860B07"/>
    <w:rsid w:val="00864C85"/>
    <w:rsid w:val="008673E1"/>
    <w:rsid w:val="00873C68"/>
    <w:rsid w:val="008821B6"/>
    <w:rsid w:val="00887461"/>
    <w:rsid w:val="008913CD"/>
    <w:rsid w:val="00891831"/>
    <w:rsid w:val="00895567"/>
    <w:rsid w:val="008956A4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B5D15"/>
    <w:rsid w:val="008C0D47"/>
    <w:rsid w:val="008C30AA"/>
    <w:rsid w:val="008C372A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11D2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B6C9A"/>
    <w:rsid w:val="009C15AC"/>
    <w:rsid w:val="009C1E84"/>
    <w:rsid w:val="009C2712"/>
    <w:rsid w:val="009C350B"/>
    <w:rsid w:val="009C36DE"/>
    <w:rsid w:val="009C5201"/>
    <w:rsid w:val="009C62A8"/>
    <w:rsid w:val="009C6785"/>
    <w:rsid w:val="009D483E"/>
    <w:rsid w:val="009D5528"/>
    <w:rsid w:val="009D6117"/>
    <w:rsid w:val="009D69EC"/>
    <w:rsid w:val="009D7472"/>
    <w:rsid w:val="009F1C8A"/>
    <w:rsid w:val="009F3F21"/>
    <w:rsid w:val="009F59D7"/>
    <w:rsid w:val="00A0279B"/>
    <w:rsid w:val="00A04C0E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2AB1"/>
    <w:rsid w:val="00AE4CE5"/>
    <w:rsid w:val="00AF478D"/>
    <w:rsid w:val="00AF7668"/>
    <w:rsid w:val="00B03A13"/>
    <w:rsid w:val="00B043B0"/>
    <w:rsid w:val="00B06B73"/>
    <w:rsid w:val="00B125F0"/>
    <w:rsid w:val="00B14241"/>
    <w:rsid w:val="00B27F07"/>
    <w:rsid w:val="00B3164A"/>
    <w:rsid w:val="00B36C5A"/>
    <w:rsid w:val="00B37E6B"/>
    <w:rsid w:val="00B406EE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A1AC2"/>
    <w:rsid w:val="00BA7F76"/>
    <w:rsid w:val="00BB0350"/>
    <w:rsid w:val="00BB41FD"/>
    <w:rsid w:val="00BB7AEE"/>
    <w:rsid w:val="00BC17B4"/>
    <w:rsid w:val="00BC283C"/>
    <w:rsid w:val="00BD2B75"/>
    <w:rsid w:val="00BD4001"/>
    <w:rsid w:val="00BD442E"/>
    <w:rsid w:val="00BD738C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47B9E"/>
    <w:rsid w:val="00C52A0D"/>
    <w:rsid w:val="00C54F79"/>
    <w:rsid w:val="00C57E2D"/>
    <w:rsid w:val="00C61DF4"/>
    <w:rsid w:val="00C62194"/>
    <w:rsid w:val="00C76850"/>
    <w:rsid w:val="00C86701"/>
    <w:rsid w:val="00C8774D"/>
    <w:rsid w:val="00C92C19"/>
    <w:rsid w:val="00C9376A"/>
    <w:rsid w:val="00C93C3A"/>
    <w:rsid w:val="00C93F10"/>
    <w:rsid w:val="00C96227"/>
    <w:rsid w:val="00CA462A"/>
    <w:rsid w:val="00CA46E3"/>
    <w:rsid w:val="00CB1422"/>
    <w:rsid w:val="00CB211A"/>
    <w:rsid w:val="00CC3B6C"/>
    <w:rsid w:val="00CC67C3"/>
    <w:rsid w:val="00CD1405"/>
    <w:rsid w:val="00CD60C2"/>
    <w:rsid w:val="00CE3A3D"/>
    <w:rsid w:val="00CE7A30"/>
    <w:rsid w:val="00CE7A85"/>
    <w:rsid w:val="00CF3B09"/>
    <w:rsid w:val="00CF4EF6"/>
    <w:rsid w:val="00D00144"/>
    <w:rsid w:val="00D0476C"/>
    <w:rsid w:val="00D065A6"/>
    <w:rsid w:val="00D1204C"/>
    <w:rsid w:val="00D14DDC"/>
    <w:rsid w:val="00D1695C"/>
    <w:rsid w:val="00D24A5D"/>
    <w:rsid w:val="00D25CD9"/>
    <w:rsid w:val="00D26A08"/>
    <w:rsid w:val="00D270A5"/>
    <w:rsid w:val="00D2756B"/>
    <w:rsid w:val="00D3115C"/>
    <w:rsid w:val="00D31A36"/>
    <w:rsid w:val="00D355D9"/>
    <w:rsid w:val="00D37FCB"/>
    <w:rsid w:val="00D4023D"/>
    <w:rsid w:val="00D4069A"/>
    <w:rsid w:val="00D51228"/>
    <w:rsid w:val="00D54ECC"/>
    <w:rsid w:val="00D664C5"/>
    <w:rsid w:val="00D7189D"/>
    <w:rsid w:val="00D71E53"/>
    <w:rsid w:val="00D730CA"/>
    <w:rsid w:val="00D801DF"/>
    <w:rsid w:val="00D81407"/>
    <w:rsid w:val="00D86307"/>
    <w:rsid w:val="00D94F64"/>
    <w:rsid w:val="00D978E4"/>
    <w:rsid w:val="00DA33AC"/>
    <w:rsid w:val="00DA64D0"/>
    <w:rsid w:val="00DA6582"/>
    <w:rsid w:val="00DB0DFE"/>
    <w:rsid w:val="00DB0E9C"/>
    <w:rsid w:val="00DB67CB"/>
    <w:rsid w:val="00DC22C2"/>
    <w:rsid w:val="00DC575A"/>
    <w:rsid w:val="00DC58DD"/>
    <w:rsid w:val="00DC5FE1"/>
    <w:rsid w:val="00DD2B98"/>
    <w:rsid w:val="00DD4754"/>
    <w:rsid w:val="00DD55E5"/>
    <w:rsid w:val="00DE03C1"/>
    <w:rsid w:val="00DE18B5"/>
    <w:rsid w:val="00DF09F4"/>
    <w:rsid w:val="00E02E0B"/>
    <w:rsid w:val="00E0593E"/>
    <w:rsid w:val="00E11364"/>
    <w:rsid w:val="00E208B0"/>
    <w:rsid w:val="00E23511"/>
    <w:rsid w:val="00E26720"/>
    <w:rsid w:val="00E36DF7"/>
    <w:rsid w:val="00E41AEE"/>
    <w:rsid w:val="00E45EF4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1D56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6AA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3EDF"/>
    <w:rsid w:val="00F251D0"/>
    <w:rsid w:val="00F25908"/>
    <w:rsid w:val="00F26E37"/>
    <w:rsid w:val="00F306C4"/>
    <w:rsid w:val="00F32A7C"/>
    <w:rsid w:val="00F32E15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2680"/>
    <w:rsid w:val="00FD531C"/>
    <w:rsid w:val="00FD56EC"/>
    <w:rsid w:val="00FD73B1"/>
    <w:rsid w:val="00FE1D6C"/>
    <w:rsid w:val="00FE77D9"/>
    <w:rsid w:val="00FF62F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E238A-7598-41DC-BFE7-4E68495022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625</TotalTime>
  <Pages>11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Михаил Боков</cp:lastModifiedBy>
  <cp:revision>90</cp:revision>
  <cp:lastPrinted>2019-07-22T11:48:00Z</cp:lastPrinted>
  <dcterms:created xsi:type="dcterms:W3CDTF">2024-01-28T18:07:00Z</dcterms:created>
  <dcterms:modified xsi:type="dcterms:W3CDTF">2026-06-08T20:42:00Z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